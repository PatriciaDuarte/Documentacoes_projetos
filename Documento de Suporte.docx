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D0596" w14:textId="77777777" w:rsidR="00CF33DE" w:rsidRDefault="003933C3">
      <w:pPr>
        <w:pStyle w:val="Ttulo"/>
        <w:jc w:val="right"/>
        <w:rPr>
          <w:lang w:val="pt-BR"/>
        </w:rPr>
      </w:pPr>
      <w:r>
        <w:rPr>
          <w:lang w:val="pt-BR"/>
        </w:rPr>
        <w:t>Quiz para Crianças</w:t>
      </w:r>
    </w:p>
    <w:p w14:paraId="671C0F4D" w14:textId="77777777" w:rsidR="00CF33DE" w:rsidRDefault="001C63BC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Documento de </w:t>
      </w:r>
      <w:r w:rsidR="002203DD">
        <w:rPr>
          <w:lang w:val="pt-BR"/>
        </w:rPr>
        <w:t>Suporte</w:t>
      </w:r>
    </w:p>
    <w:p w14:paraId="3A83E593" w14:textId="77777777" w:rsidR="00CF33DE" w:rsidRDefault="00D46D1C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Versão </w:t>
      </w:r>
      <w:r w:rsidR="001C63BC">
        <w:rPr>
          <w:sz w:val="28"/>
          <w:szCs w:val="28"/>
          <w:lang w:val="pt-BR"/>
        </w:rPr>
        <w:t>1.0.0</w:t>
      </w:r>
    </w:p>
    <w:p w14:paraId="710B01C1" w14:textId="77777777" w:rsidR="00CF33DE" w:rsidRDefault="00CF33DE">
      <w:pPr>
        <w:pStyle w:val="Ttulo"/>
        <w:rPr>
          <w:sz w:val="28"/>
          <w:szCs w:val="28"/>
          <w:lang w:val="pt-BR"/>
        </w:rPr>
      </w:pPr>
    </w:p>
    <w:p w14:paraId="4E4F42A5" w14:textId="77777777" w:rsidR="00CF33DE" w:rsidRDefault="00D46D1C" w:rsidP="002D4F23">
      <w:pPr>
        <w:pStyle w:val="InfoBlue"/>
        <w:rPr>
          <w:lang w:val="pt-BR"/>
        </w:rPr>
      </w:pPr>
      <w:r>
        <w:rPr>
          <w:lang w:val="pt-BR"/>
        </w:rPr>
        <w:t xml:space="preserve"> </w:t>
      </w:r>
    </w:p>
    <w:p w14:paraId="51BCA5C2" w14:textId="77777777" w:rsidR="00CF33DE" w:rsidRDefault="00CF33DE">
      <w:pPr>
        <w:rPr>
          <w:lang w:val="pt-BR"/>
        </w:rPr>
        <w:sectPr w:rsidR="00CF33DE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14:paraId="4D2FD9F1" w14:textId="77777777" w:rsidR="00282BF8" w:rsidRPr="00954518" w:rsidRDefault="00282BF8" w:rsidP="00B20EAC">
      <w:pPr>
        <w:pStyle w:val="Ttulo"/>
        <w:ind w:left="709"/>
        <w:jc w:val="left"/>
        <w:rPr>
          <w:lang w:val="pt-BR"/>
        </w:rPr>
      </w:pPr>
      <w:r w:rsidRPr="00954518">
        <w:rPr>
          <w:lang w:val="pt-BR"/>
        </w:rPr>
        <w:lastRenderedPageBreak/>
        <w:t>Prefácio</w:t>
      </w:r>
    </w:p>
    <w:p w14:paraId="3FC8E3EB" w14:textId="77777777" w:rsidR="00282BF8" w:rsidRPr="00954518" w:rsidRDefault="00282BF8" w:rsidP="00282BF8">
      <w:pPr>
        <w:rPr>
          <w:lang w:val="pt-BR"/>
        </w:rPr>
      </w:pPr>
    </w:p>
    <w:p w14:paraId="18DC8165" w14:textId="77777777" w:rsidR="003933C3" w:rsidRDefault="00282BF8" w:rsidP="00282BF8">
      <w:pPr>
        <w:ind w:left="720"/>
        <w:jc w:val="both"/>
        <w:rPr>
          <w:lang w:val="pt-BR"/>
        </w:rPr>
      </w:pPr>
      <w:r w:rsidRPr="00954518">
        <w:rPr>
          <w:lang w:val="pt-BR"/>
        </w:rPr>
        <w:t xml:space="preserve">Este documento se destina aos clientes do sistema e aos membros da equipe do projeto. </w:t>
      </w:r>
    </w:p>
    <w:p w14:paraId="5E5CBD0E" w14:textId="6A1DB1F8" w:rsidR="00282BF8" w:rsidRPr="00954518" w:rsidRDefault="00282BF8" w:rsidP="00282BF8">
      <w:pPr>
        <w:ind w:left="720"/>
        <w:jc w:val="both"/>
        <w:rPr>
          <w:lang w:val="pt-BR"/>
        </w:rPr>
      </w:pPr>
      <w:r w:rsidRPr="00954518">
        <w:rPr>
          <w:lang w:val="pt-BR"/>
        </w:rPr>
        <w:t xml:space="preserve">O documento relata os requisitos implementados sobre a versão 1.0.0 do projeto </w:t>
      </w:r>
      <w:r w:rsidR="003933C3" w:rsidRPr="003933C3">
        <w:rPr>
          <w:i/>
          <w:lang w:val="pt-BR"/>
        </w:rPr>
        <w:t>Qui</w:t>
      </w:r>
      <w:r w:rsidR="00214B63">
        <w:rPr>
          <w:i/>
          <w:lang w:val="pt-BR"/>
        </w:rPr>
        <w:t>z</w:t>
      </w:r>
      <w:r w:rsidR="003933C3" w:rsidRPr="003933C3">
        <w:rPr>
          <w:i/>
          <w:lang w:val="pt-BR"/>
        </w:rPr>
        <w:t xml:space="preserve"> para Crianças</w:t>
      </w:r>
      <w:r w:rsidRPr="003933C3">
        <w:rPr>
          <w:i/>
          <w:lang w:val="pt-BR"/>
        </w:rPr>
        <w:t>.</w:t>
      </w:r>
      <w:r w:rsidRPr="00954518">
        <w:rPr>
          <w:lang w:val="pt-BR"/>
        </w:rPr>
        <w:t xml:space="preserve"> </w:t>
      </w:r>
    </w:p>
    <w:p w14:paraId="26CDB939" w14:textId="77777777" w:rsidR="00282BF8" w:rsidRPr="00954518" w:rsidRDefault="003933C3" w:rsidP="00282BF8">
      <w:pPr>
        <w:ind w:left="720"/>
        <w:jc w:val="both"/>
        <w:rPr>
          <w:lang w:val="pt-BR"/>
        </w:rPr>
      </w:pPr>
      <w:r>
        <w:rPr>
          <w:lang w:val="pt-BR"/>
        </w:rPr>
        <w:t>A</w:t>
      </w:r>
      <w:r w:rsidR="00282BF8" w:rsidRPr="00954518">
        <w:rPr>
          <w:lang w:val="pt-BR"/>
        </w:rPr>
        <w:t xml:space="preserve"> versão 1.0.0 é a primeira versão lançada do</w:t>
      </w:r>
      <w:r>
        <w:rPr>
          <w:lang w:val="pt-BR"/>
        </w:rPr>
        <w:t xml:space="preserve"> projeto e contém</w:t>
      </w:r>
      <w:r w:rsidR="00282BF8" w:rsidRPr="00954518">
        <w:rPr>
          <w:lang w:val="pt-BR"/>
        </w:rPr>
        <w:t xml:space="preserve"> os requisit</w:t>
      </w:r>
      <w:r w:rsidR="004324BA">
        <w:rPr>
          <w:lang w:val="pt-BR"/>
        </w:rPr>
        <w:t>o</w:t>
      </w:r>
      <w:r w:rsidR="00282BF8" w:rsidRPr="00954518">
        <w:rPr>
          <w:lang w:val="pt-BR"/>
        </w:rPr>
        <w:t xml:space="preserve">s inicias e básicos do </w:t>
      </w:r>
      <w:r>
        <w:rPr>
          <w:lang w:val="pt-BR"/>
        </w:rPr>
        <w:t>mesmo</w:t>
      </w:r>
      <w:r w:rsidR="00282BF8" w:rsidRPr="00954518">
        <w:rPr>
          <w:lang w:val="pt-BR"/>
        </w:rPr>
        <w:t>.</w:t>
      </w:r>
    </w:p>
    <w:p w14:paraId="3D479234" w14:textId="77777777" w:rsidR="00282BF8" w:rsidRPr="00954518" w:rsidRDefault="00282BF8" w:rsidP="00282BF8">
      <w:pPr>
        <w:rPr>
          <w:lang w:val="pt-BR"/>
        </w:rPr>
      </w:pPr>
    </w:p>
    <w:p w14:paraId="7DC0AE34" w14:textId="77777777" w:rsidR="00282BF8" w:rsidRPr="00954518" w:rsidRDefault="00282BF8" w:rsidP="00282BF8">
      <w:pPr>
        <w:rPr>
          <w:rFonts w:ascii="Arial" w:hAnsi="Arial"/>
          <w:sz w:val="36"/>
          <w:szCs w:val="36"/>
          <w:lang w:val="pt-BR"/>
        </w:rPr>
      </w:pPr>
      <w:r w:rsidRPr="00954518">
        <w:rPr>
          <w:lang w:val="pt-BR"/>
        </w:rPr>
        <w:br w:type="page"/>
      </w:r>
    </w:p>
    <w:sdt>
      <w:sdtPr>
        <w:rPr>
          <w:b/>
        </w:rPr>
        <w:id w:val="-2957832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snapToGrid w:val="0"/>
          <w:color w:val="auto"/>
          <w:sz w:val="20"/>
          <w:szCs w:val="20"/>
          <w:lang w:eastAsia="en-US"/>
        </w:rPr>
      </w:sdtEndPr>
      <w:sdtContent>
        <w:p w14:paraId="0AAA6411" w14:textId="58E2E355" w:rsidR="00F63828" w:rsidRPr="00EB6375" w:rsidRDefault="00F63828">
          <w:pPr>
            <w:pStyle w:val="CabealhodoSumrio"/>
            <w:rPr>
              <w:b/>
            </w:rPr>
          </w:pPr>
          <w:r w:rsidRPr="00EB6375">
            <w:rPr>
              <w:b/>
            </w:rPr>
            <w:t>Sumário</w:t>
          </w:r>
        </w:p>
        <w:p w14:paraId="45CD875D" w14:textId="43D3D7E4" w:rsidR="00F63828" w:rsidRPr="00EB6375" w:rsidRDefault="006F3EBD">
          <w:pPr>
            <w:pStyle w:val="Sumrio1"/>
          </w:pPr>
          <w:r w:rsidRPr="00EB6375">
            <w:rPr>
              <w:bCs w:val="0"/>
            </w:rPr>
            <w:t>1.Introdução</w:t>
          </w:r>
          <w:r w:rsidR="00F63828" w:rsidRPr="00EB6375">
            <w:ptab w:relativeTo="margin" w:alignment="right" w:leader="dot"/>
          </w:r>
          <w:r w:rsidR="00EB6375">
            <w:rPr>
              <w:lang w:val="pt-BR"/>
            </w:rPr>
            <w:t>4</w:t>
          </w:r>
          <w:bookmarkStart w:id="0" w:name="_GoBack"/>
          <w:bookmarkEnd w:id="0"/>
        </w:p>
        <w:p w14:paraId="0EDF58F8" w14:textId="77777777" w:rsidR="00992B86" w:rsidRPr="00EB6375" w:rsidRDefault="006F3EBD" w:rsidP="00F63828">
          <w:pPr>
            <w:pStyle w:val="Sumrio1"/>
            <w:rPr>
              <w:lang w:val="pt-BR"/>
            </w:rPr>
          </w:pPr>
          <w:r w:rsidRPr="00EB6375">
            <w:rPr>
              <w:bCs w:val="0"/>
            </w:rPr>
            <w:t>2.Diagramas de Sequência</w:t>
          </w:r>
          <w:r w:rsidR="00F63828" w:rsidRPr="00EB6375">
            <w:ptab w:relativeTo="margin" w:alignment="right" w:leader="dot"/>
          </w:r>
          <w:r w:rsidR="00F63828" w:rsidRPr="00EB6375">
            <w:rPr>
              <w:lang w:val="pt-BR"/>
            </w:rPr>
            <w:t>4</w:t>
          </w:r>
        </w:p>
        <w:p w14:paraId="4461D7D8" w14:textId="2426B364" w:rsidR="00F63828" w:rsidRPr="00992B86" w:rsidRDefault="00992B86" w:rsidP="00992B86">
          <w:pPr>
            <w:pStyle w:val="Sumrio1"/>
          </w:pPr>
          <w:r w:rsidRPr="00EB6375">
            <w:rPr>
              <w:lang w:val="pt-BR"/>
            </w:rPr>
            <w:t>3.</w:t>
          </w:r>
          <w:r w:rsidRPr="00EB6375">
            <w:rPr>
              <w:bCs w:val="0"/>
            </w:rPr>
            <w:t>Diagramas de Atividades</w:t>
          </w:r>
          <w:r w:rsidRPr="00EB6375">
            <w:ptab w:relativeTo="margin" w:alignment="right" w:leader="dot"/>
          </w:r>
          <w:r w:rsidR="00EB6375">
            <w:t>5</w:t>
          </w:r>
        </w:p>
      </w:sdtContent>
    </w:sdt>
    <w:p w14:paraId="75D29ECB" w14:textId="77777777" w:rsidR="002C4136" w:rsidRDefault="002C4136" w:rsidP="002C4136">
      <w:pPr>
        <w:pStyle w:val="Ttulo"/>
        <w:jc w:val="left"/>
        <w:outlineLvl w:val="0"/>
        <w:rPr>
          <w:lang w:val="pt-BR"/>
        </w:rPr>
      </w:pPr>
    </w:p>
    <w:p w14:paraId="2C22C031" w14:textId="77777777" w:rsidR="00CF33DE" w:rsidRDefault="002C4136" w:rsidP="002C4136">
      <w:pPr>
        <w:pStyle w:val="Ttulo"/>
        <w:jc w:val="left"/>
        <w:outlineLvl w:val="0"/>
        <w:rPr>
          <w:lang w:val="pt-BR"/>
        </w:rPr>
      </w:pPr>
      <w:r>
        <w:rPr>
          <w:lang w:val="pt-BR"/>
        </w:rPr>
        <w:t xml:space="preserve"> </w:t>
      </w:r>
    </w:p>
    <w:p w14:paraId="4C33E7C0" w14:textId="77777777" w:rsidR="00CF33DE" w:rsidRDefault="00CF33DE">
      <w:pPr>
        <w:pStyle w:val="Ttulo1"/>
        <w:numPr>
          <w:ilvl w:val="0"/>
          <w:numId w:val="0"/>
        </w:numPr>
        <w:rPr>
          <w:sz w:val="20"/>
          <w:szCs w:val="20"/>
        </w:rPr>
      </w:pPr>
      <w:bookmarkStart w:id="1" w:name="_Toc447095880"/>
    </w:p>
    <w:p w14:paraId="7E4E8351" w14:textId="77777777" w:rsidR="006E388A" w:rsidRDefault="006E388A" w:rsidP="006E388A"/>
    <w:p w14:paraId="2510C113" w14:textId="77777777" w:rsidR="006E388A" w:rsidRDefault="006E388A" w:rsidP="006E388A"/>
    <w:p w14:paraId="0ECBB91E" w14:textId="77777777" w:rsidR="006E388A" w:rsidRDefault="006E388A" w:rsidP="006E388A"/>
    <w:p w14:paraId="388964C1" w14:textId="77777777" w:rsidR="006E388A" w:rsidRDefault="006E388A" w:rsidP="006E388A"/>
    <w:p w14:paraId="09EB0414" w14:textId="77777777" w:rsidR="006E388A" w:rsidRDefault="006E388A" w:rsidP="006E388A"/>
    <w:p w14:paraId="18081D14" w14:textId="77777777" w:rsidR="006E388A" w:rsidRDefault="006E388A" w:rsidP="006E388A"/>
    <w:p w14:paraId="0A504962" w14:textId="77777777" w:rsidR="006E388A" w:rsidRDefault="006E388A" w:rsidP="006E388A"/>
    <w:p w14:paraId="451BE228" w14:textId="77777777" w:rsidR="006E388A" w:rsidRDefault="006E388A" w:rsidP="006E388A"/>
    <w:p w14:paraId="59C00327" w14:textId="77777777" w:rsidR="006E388A" w:rsidRDefault="006E388A" w:rsidP="006E388A"/>
    <w:p w14:paraId="3645DB37" w14:textId="77777777" w:rsidR="006E388A" w:rsidRDefault="006E388A" w:rsidP="006E388A"/>
    <w:p w14:paraId="30F7A3F9" w14:textId="77777777" w:rsidR="006E388A" w:rsidRDefault="006E388A" w:rsidP="006E388A"/>
    <w:p w14:paraId="275A5CE1" w14:textId="77777777" w:rsidR="006E388A" w:rsidRDefault="006E388A" w:rsidP="006E388A"/>
    <w:p w14:paraId="50A9D9E9" w14:textId="77777777" w:rsidR="006E388A" w:rsidRDefault="006E388A" w:rsidP="006E388A"/>
    <w:p w14:paraId="1F19A600" w14:textId="77777777" w:rsidR="00A0284F" w:rsidRPr="00A0284F" w:rsidRDefault="004D082D" w:rsidP="00902679">
      <w:bookmarkStart w:id="2" w:name="_Toc456600917"/>
      <w:bookmarkStart w:id="3" w:name="_Toc456598586"/>
      <w:r>
        <w:br w:type="page"/>
      </w:r>
    </w:p>
    <w:p w14:paraId="3602061F" w14:textId="77777777" w:rsidR="00CF33DE" w:rsidRPr="00F46A1C" w:rsidRDefault="0018380A" w:rsidP="0018380A">
      <w:pPr>
        <w:pStyle w:val="Ttulo1"/>
        <w:rPr>
          <w:sz w:val="20"/>
          <w:lang w:val="pt-BR"/>
        </w:rPr>
      </w:pPr>
      <w:r w:rsidRPr="00F46A1C">
        <w:rPr>
          <w:sz w:val="20"/>
          <w:lang w:val="pt-BR"/>
        </w:rPr>
        <w:lastRenderedPageBreak/>
        <w:t>Introdução</w:t>
      </w:r>
    </w:p>
    <w:p w14:paraId="06B1AEFA" w14:textId="71E33F4C" w:rsidR="00B1613A" w:rsidRPr="00954518" w:rsidRDefault="00B1613A" w:rsidP="00B1613A">
      <w:pPr>
        <w:pStyle w:val="InfoBlue"/>
        <w:ind w:left="709"/>
        <w:jc w:val="both"/>
        <w:rPr>
          <w:lang w:val="pt-BR"/>
        </w:rPr>
      </w:pPr>
      <w:r w:rsidRPr="00954518">
        <w:rPr>
          <w:lang w:val="pt-BR"/>
        </w:rPr>
        <w:t xml:space="preserve">Este documento tem por finalidade reunir </w:t>
      </w:r>
      <w:r w:rsidR="00075E72" w:rsidRPr="00954518">
        <w:rPr>
          <w:lang w:val="pt-BR"/>
        </w:rPr>
        <w:t xml:space="preserve">artefatos de suporte para o desenvolvimento do projeto </w:t>
      </w:r>
      <w:r w:rsidR="006F235D" w:rsidRPr="00EE1271">
        <w:rPr>
          <w:i/>
          <w:lang w:val="pt-BR"/>
        </w:rPr>
        <w:t>Quiz para Crianças</w:t>
      </w:r>
      <w:r w:rsidR="00075E72" w:rsidRPr="00954518">
        <w:rPr>
          <w:lang w:val="pt-BR"/>
        </w:rPr>
        <w:t xml:space="preserve">. </w:t>
      </w:r>
      <w:r w:rsidRPr="00954518">
        <w:rPr>
          <w:lang w:val="pt-BR"/>
        </w:rPr>
        <w:t xml:space="preserve">O projeto consiste em elaborar um jogo educacional </w:t>
      </w:r>
      <w:r w:rsidR="00EE1271">
        <w:rPr>
          <w:lang w:val="pt-BR"/>
        </w:rPr>
        <w:t>de perguntas e respostas</w:t>
      </w:r>
      <w:r w:rsidRPr="00954518">
        <w:rPr>
          <w:lang w:val="pt-BR"/>
        </w:rPr>
        <w:t xml:space="preserve"> para crianças entre </w:t>
      </w:r>
      <w:r w:rsidR="002759DD">
        <w:rPr>
          <w:lang w:val="pt-BR"/>
        </w:rPr>
        <w:t>3</w:t>
      </w:r>
      <w:r w:rsidRPr="00954518">
        <w:rPr>
          <w:lang w:val="pt-BR"/>
        </w:rPr>
        <w:t xml:space="preserve"> e </w:t>
      </w:r>
      <w:r w:rsidR="002759DD">
        <w:rPr>
          <w:lang w:val="pt-BR"/>
        </w:rPr>
        <w:t>7</w:t>
      </w:r>
      <w:r w:rsidRPr="00954518">
        <w:rPr>
          <w:lang w:val="pt-BR"/>
        </w:rPr>
        <w:t xml:space="preserve"> anos de idade. </w:t>
      </w:r>
    </w:p>
    <w:p w14:paraId="69926CE2" w14:textId="7C148520" w:rsidR="00B1613A" w:rsidRPr="00954518" w:rsidRDefault="00B1613A" w:rsidP="00B1613A">
      <w:pPr>
        <w:pStyle w:val="Corpodetexto"/>
        <w:ind w:left="709"/>
        <w:jc w:val="both"/>
        <w:rPr>
          <w:lang w:val="pt-BR"/>
        </w:rPr>
      </w:pPr>
      <w:r w:rsidRPr="00954518">
        <w:rPr>
          <w:lang w:val="pt-BR"/>
        </w:rPr>
        <w:t>Nesta versão inic</w:t>
      </w:r>
      <w:r w:rsidR="00EE1271">
        <w:rPr>
          <w:lang w:val="pt-BR"/>
        </w:rPr>
        <w:t>i</w:t>
      </w:r>
      <w:r w:rsidRPr="00954518">
        <w:rPr>
          <w:lang w:val="pt-BR"/>
        </w:rPr>
        <w:t>al 1.0.0 serão implementados 5 níveis de</w:t>
      </w:r>
      <w:r w:rsidR="002759DD">
        <w:rPr>
          <w:lang w:val="pt-BR"/>
        </w:rPr>
        <w:t xml:space="preserve"> dificuldade. </w:t>
      </w:r>
      <w:r w:rsidRPr="00954518">
        <w:rPr>
          <w:lang w:val="pt-BR"/>
        </w:rPr>
        <w:t>Os usuários não precisam se cadastrar para jogar. Não são mantidos registros de jogos anteriores.</w:t>
      </w:r>
    </w:p>
    <w:p w14:paraId="3167FF8E" w14:textId="77777777" w:rsidR="00075E72" w:rsidRPr="00BA73A6" w:rsidRDefault="00075E72" w:rsidP="00B1613A">
      <w:pPr>
        <w:pStyle w:val="Corpodetexto"/>
        <w:ind w:left="709"/>
        <w:jc w:val="both"/>
        <w:rPr>
          <w:lang w:val="pt-BR"/>
        </w:rPr>
      </w:pPr>
      <w:r w:rsidRPr="00954518">
        <w:rPr>
          <w:lang w:val="pt-BR"/>
        </w:rPr>
        <w:t xml:space="preserve">Os artefatos reunidos neste documento são: diagramas de sequência e diagramas de atividades elaborados para a compreensão e simulação do sistema concebido no projeto </w:t>
      </w:r>
      <w:r w:rsidR="00EE1271" w:rsidRPr="00EE1271">
        <w:rPr>
          <w:i/>
          <w:lang w:val="pt-BR"/>
        </w:rPr>
        <w:t>Quiz para Crianças</w:t>
      </w:r>
      <w:r w:rsidR="00EE1271" w:rsidRPr="00954518">
        <w:rPr>
          <w:lang w:val="pt-BR"/>
        </w:rPr>
        <w:t>.</w:t>
      </w:r>
    </w:p>
    <w:p w14:paraId="7DC3C22C" w14:textId="77777777" w:rsidR="00902679" w:rsidRDefault="00902679">
      <w:pPr>
        <w:pStyle w:val="Corpodetexto"/>
        <w:rPr>
          <w:lang w:val="pt-BR"/>
        </w:rPr>
      </w:pPr>
    </w:p>
    <w:p w14:paraId="59FD1F26" w14:textId="77777777" w:rsidR="00CF33DE" w:rsidRDefault="00075E72" w:rsidP="00075E72">
      <w:pPr>
        <w:pStyle w:val="Ttulo1"/>
        <w:rPr>
          <w:sz w:val="20"/>
          <w:szCs w:val="20"/>
          <w:lang w:val="pt-BR"/>
        </w:rPr>
      </w:pPr>
      <w:r w:rsidRPr="00075E72">
        <w:rPr>
          <w:sz w:val="20"/>
          <w:szCs w:val="20"/>
          <w:lang w:val="pt-BR"/>
        </w:rPr>
        <w:t>Diagramas de Sequência</w:t>
      </w:r>
    </w:p>
    <w:p w14:paraId="5EA0D6BC" w14:textId="77777777" w:rsidR="007120DD" w:rsidRPr="00954518" w:rsidRDefault="007120DD" w:rsidP="007120DD">
      <w:pPr>
        <w:ind w:left="709"/>
        <w:jc w:val="both"/>
        <w:rPr>
          <w:lang w:val="pt-BR"/>
        </w:rPr>
      </w:pPr>
      <w:r w:rsidRPr="00954518">
        <w:rPr>
          <w:lang w:val="pt-BR"/>
        </w:rPr>
        <w:t xml:space="preserve">Os diagramas de sequência do projeto </w:t>
      </w:r>
      <w:r w:rsidR="00077022" w:rsidRPr="00077022">
        <w:rPr>
          <w:i/>
          <w:lang w:val="pt-BR"/>
        </w:rPr>
        <w:t>Quis para Crianças</w:t>
      </w:r>
      <w:r w:rsidRPr="00954518">
        <w:rPr>
          <w:lang w:val="pt-BR"/>
        </w:rPr>
        <w:t xml:space="preserve"> são apresentados na imagem a seguir.</w:t>
      </w:r>
    </w:p>
    <w:p w14:paraId="5B5AD3A5" w14:textId="77777777" w:rsidR="007120DD" w:rsidRPr="00954518" w:rsidRDefault="007120DD" w:rsidP="007120DD">
      <w:pPr>
        <w:ind w:left="709"/>
        <w:jc w:val="both"/>
        <w:rPr>
          <w:lang w:val="pt-BR"/>
        </w:rPr>
      </w:pPr>
    </w:p>
    <w:p w14:paraId="4676499E" w14:textId="0E2D8CA1" w:rsidR="007120DD" w:rsidRPr="00EF2F31" w:rsidRDefault="00EF2F31" w:rsidP="00BB1845">
      <w:pPr>
        <w:ind w:left="709"/>
        <w:jc w:val="center"/>
        <w:rPr>
          <w:u w:val="single"/>
        </w:rPr>
      </w:pPr>
      <w:r>
        <w:rPr>
          <w:noProof/>
          <w:snapToGrid/>
          <w:lang w:val="pt-BR" w:eastAsia="pt-BR"/>
        </w:rPr>
        <w:drawing>
          <wp:inline distT="0" distB="0" distL="0" distR="0" wp14:anchorId="0478C300" wp14:editId="7188D773">
            <wp:extent cx="5924550" cy="350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Sequenci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02B9" w14:textId="77777777" w:rsidR="00AB2B70" w:rsidRPr="00AB2B70" w:rsidRDefault="00AB2B70" w:rsidP="00BB1845">
      <w:pPr>
        <w:ind w:left="709"/>
        <w:jc w:val="center"/>
        <w:rPr>
          <w:i/>
          <w:lang w:val="pt-BR"/>
        </w:rPr>
      </w:pPr>
      <w:r w:rsidRPr="00AB2B70">
        <w:rPr>
          <w:lang w:val="pt-BR"/>
        </w:rPr>
        <w:t>Figura 1: Diagrama de Sequ</w:t>
      </w:r>
      <w:r>
        <w:rPr>
          <w:lang w:val="pt-BR"/>
        </w:rPr>
        <w:t xml:space="preserve">ência do Jogo </w:t>
      </w:r>
      <w:r>
        <w:rPr>
          <w:i/>
          <w:lang w:val="pt-BR"/>
        </w:rPr>
        <w:t>Quiz para Crianças</w:t>
      </w:r>
    </w:p>
    <w:p w14:paraId="7FBC4241" w14:textId="77777777" w:rsidR="00D17FEF" w:rsidRDefault="00D17FEF" w:rsidP="00D17FEF">
      <w:pPr>
        <w:pStyle w:val="Ttulo1"/>
        <w:numPr>
          <w:ilvl w:val="0"/>
          <w:numId w:val="0"/>
        </w:numPr>
        <w:ind w:left="720"/>
        <w:rPr>
          <w:sz w:val="20"/>
          <w:szCs w:val="20"/>
          <w:lang w:val="pt-BR"/>
        </w:rPr>
      </w:pPr>
    </w:p>
    <w:p w14:paraId="7446A9A7" w14:textId="0DA6B26A" w:rsidR="00BB1845" w:rsidRDefault="00A55012" w:rsidP="00A55012">
      <w:pPr>
        <w:jc w:val="both"/>
        <w:rPr>
          <w:lang w:val="pt-BR"/>
        </w:rPr>
      </w:pPr>
      <w:r>
        <w:rPr>
          <w:lang w:val="pt-BR"/>
        </w:rPr>
        <w:tab/>
        <w:t xml:space="preserve">No Diagrama de Sequência acima, </w:t>
      </w:r>
      <w:r w:rsidR="00EF2F31">
        <w:rPr>
          <w:lang w:val="pt-BR"/>
        </w:rPr>
        <w:t>tem somente um ator, ou seja</w:t>
      </w:r>
      <w:r w:rsidR="00DC06FD">
        <w:rPr>
          <w:lang w:val="pt-BR"/>
        </w:rPr>
        <w:t xml:space="preserve"> a criança que irá jogar o quiz</w:t>
      </w:r>
      <w:r w:rsidR="00EF2F31">
        <w:rPr>
          <w:lang w:val="pt-BR"/>
        </w:rPr>
        <w:t>.</w:t>
      </w:r>
      <w:r w:rsidR="00F55AAE">
        <w:rPr>
          <w:lang w:val="pt-BR"/>
        </w:rPr>
        <w:t xml:space="preserve"> Nas linhas de vida Jogador e Tela Principal, </w:t>
      </w:r>
      <w:r w:rsidR="00304906">
        <w:rPr>
          <w:lang w:val="pt-BR"/>
        </w:rPr>
        <w:t>mostra que o usuário terá na tela as opções de jogar e sair, se clicar no botão sair, o jogo será encerrado imediatamente.</w:t>
      </w:r>
      <w:r w:rsidR="00656B36">
        <w:rPr>
          <w:lang w:val="pt-BR"/>
        </w:rPr>
        <w:t xml:space="preserve"> Se o usuário clicar em jogar, será aberta tela para escolher o tema, assim que o tema for escolhido, o usuário será redirecionado para a tela de pergunta, assim, o usuário irá responder a pergunta corretamente ou não.</w:t>
      </w:r>
      <w:r w:rsidR="00EF2F31">
        <w:rPr>
          <w:lang w:val="pt-BR"/>
        </w:rPr>
        <w:t xml:space="preserve"> </w:t>
      </w:r>
      <w:r>
        <w:rPr>
          <w:lang w:val="pt-BR"/>
        </w:rPr>
        <w:t xml:space="preserve"> </w:t>
      </w:r>
    </w:p>
    <w:p w14:paraId="55E75730" w14:textId="77777777" w:rsidR="00BB1845" w:rsidRDefault="00BB1845" w:rsidP="00BB1845">
      <w:pPr>
        <w:rPr>
          <w:lang w:val="pt-BR"/>
        </w:rPr>
      </w:pPr>
    </w:p>
    <w:p w14:paraId="2708BF74" w14:textId="77777777" w:rsidR="00BB1845" w:rsidRDefault="00BB1845" w:rsidP="00BB1845">
      <w:pPr>
        <w:rPr>
          <w:lang w:val="pt-BR"/>
        </w:rPr>
      </w:pPr>
    </w:p>
    <w:p w14:paraId="15A59804" w14:textId="77777777" w:rsidR="00BB1845" w:rsidRDefault="00BB1845" w:rsidP="00BB1845">
      <w:pPr>
        <w:rPr>
          <w:lang w:val="pt-BR"/>
        </w:rPr>
      </w:pPr>
    </w:p>
    <w:p w14:paraId="0CC580E3" w14:textId="77777777" w:rsidR="00BB1845" w:rsidRDefault="00BB1845" w:rsidP="00BB1845">
      <w:pPr>
        <w:rPr>
          <w:lang w:val="pt-BR"/>
        </w:rPr>
      </w:pPr>
    </w:p>
    <w:p w14:paraId="0FEE371F" w14:textId="77777777" w:rsidR="00BB1845" w:rsidRDefault="00BB1845" w:rsidP="00BB1845">
      <w:pPr>
        <w:rPr>
          <w:lang w:val="pt-BR"/>
        </w:rPr>
      </w:pPr>
    </w:p>
    <w:p w14:paraId="40C54BA5" w14:textId="77777777" w:rsidR="00BB1845" w:rsidRDefault="00BB1845" w:rsidP="00BB1845">
      <w:pPr>
        <w:rPr>
          <w:lang w:val="pt-BR"/>
        </w:rPr>
      </w:pPr>
    </w:p>
    <w:p w14:paraId="6BF3D94C" w14:textId="77777777" w:rsidR="00BB1845" w:rsidRPr="00BB1845" w:rsidRDefault="00BB1845" w:rsidP="00BB1845">
      <w:pPr>
        <w:rPr>
          <w:lang w:val="pt-BR"/>
        </w:rPr>
      </w:pPr>
    </w:p>
    <w:p w14:paraId="04E42915" w14:textId="77777777" w:rsidR="00CF33DE" w:rsidRDefault="00075E72" w:rsidP="00075E72">
      <w:pPr>
        <w:pStyle w:val="Ttulo1"/>
        <w:rPr>
          <w:sz w:val="20"/>
          <w:szCs w:val="20"/>
          <w:lang w:val="pt-BR"/>
        </w:rPr>
      </w:pPr>
      <w:r w:rsidRPr="00075E72">
        <w:rPr>
          <w:sz w:val="20"/>
          <w:szCs w:val="20"/>
          <w:lang w:val="pt-BR"/>
        </w:rPr>
        <w:lastRenderedPageBreak/>
        <w:t xml:space="preserve">Diagramas de </w:t>
      </w:r>
      <w:r>
        <w:rPr>
          <w:sz w:val="20"/>
          <w:szCs w:val="20"/>
          <w:lang w:val="pt-BR"/>
        </w:rPr>
        <w:t>Atividade</w:t>
      </w:r>
    </w:p>
    <w:bookmarkEnd w:id="1"/>
    <w:bookmarkEnd w:id="2"/>
    <w:bookmarkEnd w:id="3"/>
    <w:p w14:paraId="4008B078" w14:textId="77777777" w:rsidR="007120DD" w:rsidRPr="00954518" w:rsidRDefault="007120DD" w:rsidP="007120DD">
      <w:pPr>
        <w:ind w:left="709"/>
        <w:jc w:val="both"/>
        <w:rPr>
          <w:lang w:val="pt-BR"/>
        </w:rPr>
      </w:pPr>
      <w:r w:rsidRPr="00954518">
        <w:rPr>
          <w:lang w:val="pt-BR"/>
        </w:rPr>
        <w:t xml:space="preserve">Os diagramas de atividades do projeto </w:t>
      </w:r>
      <w:r w:rsidR="00077022" w:rsidRPr="00077022">
        <w:rPr>
          <w:i/>
          <w:lang w:val="pt-BR"/>
        </w:rPr>
        <w:t>Qu</w:t>
      </w:r>
      <w:r w:rsidR="00AB2B70">
        <w:rPr>
          <w:i/>
          <w:lang w:val="pt-BR"/>
        </w:rPr>
        <w:t>iz</w:t>
      </w:r>
      <w:r w:rsidR="00077022" w:rsidRPr="00077022">
        <w:rPr>
          <w:i/>
          <w:lang w:val="pt-BR"/>
        </w:rPr>
        <w:t xml:space="preserve"> para Crianças</w:t>
      </w:r>
      <w:r w:rsidR="00077022" w:rsidRPr="00954518">
        <w:rPr>
          <w:lang w:val="pt-BR"/>
        </w:rPr>
        <w:t xml:space="preserve"> </w:t>
      </w:r>
      <w:r w:rsidRPr="00954518">
        <w:rPr>
          <w:lang w:val="pt-BR"/>
        </w:rPr>
        <w:t>são apresentados na imagem a seguir.</w:t>
      </w:r>
    </w:p>
    <w:p w14:paraId="2866BB05" w14:textId="77777777" w:rsidR="007120DD" w:rsidRPr="00954518" w:rsidRDefault="007120DD" w:rsidP="007120DD">
      <w:pPr>
        <w:ind w:left="709"/>
        <w:jc w:val="both"/>
        <w:rPr>
          <w:lang w:val="pt-BR"/>
        </w:rPr>
      </w:pPr>
    </w:p>
    <w:p w14:paraId="082176FA" w14:textId="70D6CBDC" w:rsidR="007120DD" w:rsidRDefault="00384F26" w:rsidP="00BB1845">
      <w:pPr>
        <w:ind w:left="709"/>
        <w:jc w:val="center"/>
      </w:pPr>
      <w:r>
        <w:rPr>
          <w:noProof/>
          <w:snapToGrid/>
          <w:lang w:val="pt-BR" w:eastAsia="pt-BR"/>
        </w:rPr>
        <w:drawing>
          <wp:inline distT="0" distB="0" distL="0" distR="0" wp14:anchorId="7B57B71F" wp14:editId="5A82718C">
            <wp:extent cx="5943600" cy="182118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de atividad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053A" w14:textId="77777777" w:rsidR="00AB2B70" w:rsidRDefault="00AB2B70" w:rsidP="00BB1845">
      <w:pPr>
        <w:ind w:left="709"/>
        <w:jc w:val="center"/>
      </w:pPr>
    </w:p>
    <w:p w14:paraId="0E7B4296" w14:textId="77777777" w:rsidR="00AB2B70" w:rsidRPr="00AB2B70" w:rsidRDefault="00AB2B70" w:rsidP="00BB1845">
      <w:pPr>
        <w:ind w:left="709"/>
        <w:jc w:val="center"/>
        <w:rPr>
          <w:i/>
          <w:lang w:val="pt-BR"/>
        </w:rPr>
      </w:pPr>
      <w:r w:rsidRPr="00AB2B70">
        <w:rPr>
          <w:lang w:val="pt-BR"/>
        </w:rPr>
        <w:t>Figura 2: Diagrama de Atividades d</w:t>
      </w:r>
      <w:r>
        <w:rPr>
          <w:lang w:val="pt-BR"/>
        </w:rPr>
        <w:t xml:space="preserve">o jogo </w:t>
      </w:r>
      <w:r>
        <w:rPr>
          <w:i/>
          <w:lang w:val="pt-BR"/>
        </w:rPr>
        <w:t>Quiz para Crianças</w:t>
      </w:r>
    </w:p>
    <w:p w14:paraId="29B63708" w14:textId="77777777" w:rsidR="00C7066E" w:rsidRDefault="00C7066E" w:rsidP="007120DD">
      <w:pPr>
        <w:ind w:left="709"/>
        <w:jc w:val="both"/>
        <w:rPr>
          <w:lang w:val="pt-BR"/>
        </w:rPr>
      </w:pPr>
    </w:p>
    <w:p w14:paraId="4E69ECC5" w14:textId="4FCC9C0F" w:rsidR="00BB1845" w:rsidRDefault="00BB1845" w:rsidP="007120DD">
      <w:pPr>
        <w:ind w:left="709"/>
        <w:jc w:val="both"/>
        <w:rPr>
          <w:lang w:val="pt-BR"/>
        </w:rPr>
      </w:pPr>
      <w:r>
        <w:rPr>
          <w:lang w:val="pt-BR"/>
        </w:rPr>
        <w:t>A primeira atividade desempenhada pe</w:t>
      </w:r>
      <w:r w:rsidR="006D2883">
        <w:rPr>
          <w:lang w:val="pt-BR"/>
        </w:rPr>
        <w:t>lo jogador é entrar na tela principal, na tela principal mostra as opções, se o usuário deseja jogar ou não. Se clicar no botão sair, é porque não irá jogar mais e irá sair do jogo. Se clicar no botão jogar, irá para a atividade de escolha do tema, em seguida o usuário vai responder pergunta do tema escolh</w:t>
      </w:r>
      <w:r w:rsidR="00A1635E">
        <w:rPr>
          <w:lang w:val="pt-BR"/>
        </w:rPr>
        <w:t>i</w:t>
      </w:r>
      <w:r w:rsidR="006D2883">
        <w:rPr>
          <w:lang w:val="pt-BR"/>
        </w:rPr>
        <w:t>do. Se a resposta tiver correta, o usuário irá ter a opção de voltar para o menu principal ou irá continuar jogando, e ter uma nova pergunta. Se a resposta tiver errada, o usuário irá ter duas opções, ou irá retornar para o menu principal ou irá continua</w:t>
      </w:r>
      <w:r w:rsidR="00E773A5">
        <w:rPr>
          <w:lang w:val="pt-BR"/>
        </w:rPr>
        <w:t>r respondendo</w:t>
      </w:r>
      <w:r w:rsidR="006D2883">
        <w:rPr>
          <w:lang w:val="pt-BR"/>
        </w:rPr>
        <w:t xml:space="preserve"> a mesma pergunta.</w:t>
      </w:r>
    </w:p>
    <w:sectPr w:rsidR="00BB1845">
      <w:headerReference w:type="default" r:id="rId11"/>
      <w:footerReference w:type="default" r:id="rId12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434C9" w14:textId="77777777" w:rsidR="00CB0880" w:rsidRDefault="00CB0880">
      <w:pPr>
        <w:spacing w:line="240" w:lineRule="auto"/>
      </w:pPr>
      <w:r>
        <w:separator/>
      </w:r>
    </w:p>
  </w:endnote>
  <w:endnote w:type="continuationSeparator" w:id="0">
    <w:p w14:paraId="6A635534" w14:textId="77777777" w:rsidR="00CB0880" w:rsidRDefault="00CB08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A0442" w14:paraId="367AE93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0321FF1" w14:textId="77777777" w:rsidR="00FA0442" w:rsidRDefault="00FA0442">
          <w:pPr>
            <w:ind w:right="360"/>
            <w:rPr>
              <w:lang w:val="pt-BR"/>
            </w:rPr>
          </w:pPr>
          <w:r>
            <w:rPr>
              <w:lang w:val="pt-BR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E001AFF" w14:textId="1AA2484D" w:rsidR="00FA0442" w:rsidRDefault="00FA0442" w:rsidP="008F4B3F">
          <w:pPr>
            <w:jc w:val="center"/>
            <w:rPr>
              <w:lang w:val="pt-BR"/>
            </w:rPr>
          </w:pPr>
          <w:r>
            <w:sym w:font="Symbol" w:char="F0D3"/>
          </w:r>
          <w:r>
            <w:rPr>
              <w:lang w:val="pt-BR"/>
            </w:rPr>
            <w:t xml:space="preserve">ALPM Softwares,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5F74E6">
            <w:rPr>
              <w:noProof/>
            </w:rPr>
            <w:t>2018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5187631" w14:textId="0137BDFE" w:rsidR="00FA0442" w:rsidRDefault="00FA0442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 w:rsidR="00EB6375">
            <w:rPr>
              <w:rStyle w:val="Nmerodepgina"/>
              <w:noProof/>
              <w:lang w:val="pt-BR"/>
            </w:rPr>
            <w:t>3</w:t>
          </w:r>
          <w:r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NUMPAGES  \* MERGEFORMAT </w:instrText>
          </w:r>
          <w:r>
            <w:rPr>
              <w:rStyle w:val="Nmerodepgina"/>
              <w:lang w:val="pt-BR"/>
            </w:rPr>
            <w:fldChar w:fldCharType="separate"/>
          </w:r>
          <w:r w:rsidR="00EB6375" w:rsidRPr="00EB6375">
            <w:rPr>
              <w:rStyle w:val="Nmerodepgina"/>
              <w:noProof/>
            </w:rPr>
            <w:t>5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14:paraId="24513A99" w14:textId="77777777" w:rsidR="00FA0442" w:rsidRDefault="00FA0442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17C885" w14:textId="77777777" w:rsidR="00CB0880" w:rsidRDefault="00CB0880">
      <w:pPr>
        <w:spacing w:line="240" w:lineRule="auto"/>
      </w:pPr>
      <w:r>
        <w:separator/>
      </w:r>
    </w:p>
  </w:footnote>
  <w:footnote w:type="continuationSeparator" w:id="0">
    <w:p w14:paraId="47308984" w14:textId="77777777" w:rsidR="00CB0880" w:rsidRDefault="00CB08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BC6E4" w14:textId="77777777" w:rsidR="00FA0442" w:rsidRDefault="00FA0442">
    <w:pPr>
      <w:rPr>
        <w:sz w:val="24"/>
        <w:szCs w:val="24"/>
      </w:rPr>
    </w:pPr>
  </w:p>
  <w:p w14:paraId="6369E10F" w14:textId="77777777" w:rsidR="00FA0442" w:rsidRDefault="00FA0442">
    <w:pPr>
      <w:pBdr>
        <w:top w:val="single" w:sz="6" w:space="1" w:color="auto"/>
      </w:pBdr>
      <w:rPr>
        <w:sz w:val="24"/>
        <w:szCs w:val="24"/>
      </w:rPr>
    </w:pPr>
  </w:p>
  <w:p w14:paraId="6FEBDA2F" w14:textId="77777777" w:rsidR="00FA0442" w:rsidRDefault="00FA0442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ALPM Softwares</w:t>
    </w:r>
  </w:p>
  <w:p w14:paraId="461E1FD4" w14:textId="77777777" w:rsidR="00FA0442" w:rsidRDefault="00FA0442">
    <w:pPr>
      <w:pBdr>
        <w:bottom w:val="single" w:sz="6" w:space="1" w:color="auto"/>
      </w:pBdr>
      <w:jc w:val="right"/>
      <w:rPr>
        <w:sz w:val="24"/>
        <w:szCs w:val="24"/>
      </w:rPr>
    </w:pPr>
  </w:p>
  <w:p w14:paraId="0CB7F171" w14:textId="77777777" w:rsidR="00FA0442" w:rsidRDefault="00FA04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A0442" w14:paraId="11E1CC3F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68E9A14" w14:textId="77777777" w:rsidR="00FA0442" w:rsidRDefault="00FA0442" w:rsidP="00142C73">
          <w:r>
            <w:t>Quiz para Crianças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7B9E70D" w14:textId="77777777" w:rsidR="00FA0442" w:rsidRDefault="00FA0442" w:rsidP="00142C73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  <w:r>
            <w:rPr>
              <w:lang w:val="pt-BR"/>
            </w:rPr>
            <w:t>Versão:</w:t>
          </w:r>
          <w:r>
            <w:t xml:space="preserve"> 1.0.0</w:t>
          </w:r>
        </w:p>
      </w:tc>
    </w:tr>
    <w:tr w:rsidR="00FA0442" w14:paraId="20F4C961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E653D4B" w14:textId="77777777" w:rsidR="00FA0442" w:rsidRDefault="00FA0442" w:rsidP="00D17FEF">
          <w:r>
            <w:t>Documento de Suporte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CED26C3" w14:textId="0AFC1489" w:rsidR="00FA0442" w:rsidRDefault="00FA0442" w:rsidP="00142C73">
          <w:pPr>
            <w:rPr>
              <w:lang w:val="pt-BR"/>
            </w:rPr>
          </w:pPr>
          <w:r>
            <w:t xml:space="preserve">  </w:t>
          </w:r>
          <w:r w:rsidR="005F74E6">
            <w:rPr>
              <w:lang w:val="pt-BR"/>
            </w:rPr>
            <w:t>Data: 25/06/2018</w:t>
          </w:r>
        </w:p>
      </w:tc>
    </w:tr>
  </w:tbl>
  <w:p w14:paraId="69DE4D1A" w14:textId="77777777" w:rsidR="00FA0442" w:rsidRDefault="00FA0442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2" w15:restartNumberingAfterBreak="0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6" w15:restartNumberingAfterBreak="0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 w15:restartNumberingAfterBreak="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6"/>
  </w:num>
  <w:num w:numId="4">
    <w:abstractNumId w:val="6"/>
  </w:num>
  <w:num w:numId="5">
    <w:abstractNumId w:val="11"/>
  </w:num>
  <w:num w:numId="6">
    <w:abstractNumId w:val="29"/>
  </w:num>
  <w:num w:numId="7">
    <w:abstractNumId w:val="35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2"/>
  </w:num>
  <w:num w:numId="10">
    <w:abstractNumId w:val="30"/>
  </w:num>
  <w:num w:numId="11">
    <w:abstractNumId w:val="4"/>
  </w:num>
  <w:num w:numId="12">
    <w:abstractNumId w:val="20"/>
  </w:num>
  <w:num w:numId="13">
    <w:abstractNumId w:val="41"/>
  </w:num>
  <w:num w:numId="14">
    <w:abstractNumId w:val="28"/>
  </w:num>
  <w:num w:numId="15">
    <w:abstractNumId w:val="27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39"/>
  </w:num>
  <w:num w:numId="19">
    <w:abstractNumId w:val="7"/>
  </w:num>
  <w:num w:numId="20">
    <w:abstractNumId w:val="21"/>
  </w:num>
  <w:num w:numId="21">
    <w:abstractNumId w:val="19"/>
  </w:num>
  <w:num w:numId="22">
    <w:abstractNumId w:val="38"/>
  </w:num>
  <w:num w:numId="23">
    <w:abstractNumId w:val="18"/>
  </w:num>
  <w:num w:numId="24">
    <w:abstractNumId w:val="13"/>
  </w:num>
  <w:num w:numId="25">
    <w:abstractNumId w:val="37"/>
  </w:num>
  <w:num w:numId="26">
    <w:abstractNumId w:val="25"/>
  </w:num>
  <w:num w:numId="27">
    <w:abstractNumId w:val="15"/>
  </w:num>
  <w:num w:numId="28">
    <w:abstractNumId w:val="23"/>
  </w:num>
  <w:num w:numId="29">
    <w:abstractNumId w:val="17"/>
  </w:num>
  <w:num w:numId="30">
    <w:abstractNumId w:val="34"/>
  </w:num>
  <w:num w:numId="31">
    <w:abstractNumId w:val="12"/>
  </w:num>
  <w:num w:numId="32">
    <w:abstractNumId w:val="10"/>
  </w:num>
  <w:num w:numId="33">
    <w:abstractNumId w:val="8"/>
  </w:num>
  <w:num w:numId="34">
    <w:abstractNumId w:val="31"/>
  </w:num>
  <w:num w:numId="35">
    <w:abstractNumId w:val="16"/>
  </w:num>
  <w:num w:numId="36">
    <w:abstractNumId w:val="24"/>
  </w:num>
  <w:num w:numId="37">
    <w:abstractNumId w:val="5"/>
  </w:num>
  <w:num w:numId="38">
    <w:abstractNumId w:val="26"/>
  </w:num>
  <w:num w:numId="39">
    <w:abstractNumId w:val="14"/>
  </w:num>
  <w:num w:numId="40">
    <w:abstractNumId w:val="3"/>
  </w:num>
  <w:num w:numId="41">
    <w:abstractNumId w:val="33"/>
  </w:num>
  <w:num w:numId="42">
    <w:abstractNumId w:val="42"/>
  </w:num>
  <w:num w:numId="43">
    <w:abstractNumId w:val="22"/>
  </w:num>
  <w:num w:numId="44">
    <w:abstractNumId w:val="40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66E"/>
    <w:rsid w:val="0002279E"/>
    <w:rsid w:val="000554AC"/>
    <w:rsid w:val="00056E79"/>
    <w:rsid w:val="00075E72"/>
    <w:rsid w:val="00077022"/>
    <w:rsid w:val="000C130C"/>
    <w:rsid w:val="000F7759"/>
    <w:rsid w:val="00135C0B"/>
    <w:rsid w:val="00136681"/>
    <w:rsid w:val="00137B73"/>
    <w:rsid w:val="00142C73"/>
    <w:rsid w:val="0018380A"/>
    <w:rsid w:val="001B5EF1"/>
    <w:rsid w:val="001C63BC"/>
    <w:rsid w:val="001E4C6D"/>
    <w:rsid w:val="00214B63"/>
    <w:rsid w:val="002203DD"/>
    <w:rsid w:val="002759DD"/>
    <w:rsid w:val="00282BF8"/>
    <w:rsid w:val="002C4136"/>
    <w:rsid w:val="002D4F23"/>
    <w:rsid w:val="00304906"/>
    <w:rsid w:val="00316215"/>
    <w:rsid w:val="003772ED"/>
    <w:rsid w:val="00384F26"/>
    <w:rsid w:val="00393370"/>
    <w:rsid w:val="003933C3"/>
    <w:rsid w:val="003A46F2"/>
    <w:rsid w:val="003D60B2"/>
    <w:rsid w:val="004324BA"/>
    <w:rsid w:val="004677E1"/>
    <w:rsid w:val="004D082D"/>
    <w:rsid w:val="00556FFA"/>
    <w:rsid w:val="00584675"/>
    <w:rsid w:val="00587A9E"/>
    <w:rsid w:val="005C54D3"/>
    <w:rsid w:val="005D799A"/>
    <w:rsid w:val="005F74E6"/>
    <w:rsid w:val="006329E4"/>
    <w:rsid w:val="00651CFB"/>
    <w:rsid w:val="00656B36"/>
    <w:rsid w:val="006B30EF"/>
    <w:rsid w:val="006D2883"/>
    <w:rsid w:val="006E388A"/>
    <w:rsid w:val="006F235D"/>
    <w:rsid w:val="006F3EBD"/>
    <w:rsid w:val="006F687E"/>
    <w:rsid w:val="007120DD"/>
    <w:rsid w:val="007B1EC8"/>
    <w:rsid w:val="007D3B43"/>
    <w:rsid w:val="007F3A5A"/>
    <w:rsid w:val="008234F7"/>
    <w:rsid w:val="00826680"/>
    <w:rsid w:val="008276D2"/>
    <w:rsid w:val="00840787"/>
    <w:rsid w:val="008900C5"/>
    <w:rsid w:val="008D0A03"/>
    <w:rsid w:val="008F4B3F"/>
    <w:rsid w:val="00902679"/>
    <w:rsid w:val="00954518"/>
    <w:rsid w:val="009828A3"/>
    <w:rsid w:val="00992B86"/>
    <w:rsid w:val="00A0284F"/>
    <w:rsid w:val="00A1635E"/>
    <w:rsid w:val="00A55012"/>
    <w:rsid w:val="00AB2B70"/>
    <w:rsid w:val="00B1613A"/>
    <w:rsid w:val="00B20EAC"/>
    <w:rsid w:val="00B37F3F"/>
    <w:rsid w:val="00B60905"/>
    <w:rsid w:val="00B619DF"/>
    <w:rsid w:val="00BB1845"/>
    <w:rsid w:val="00C63558"/>
    <w:rsid w:val="00C7066E"/>
    <w:rsid w:val="00CB0880"/>
    <w:rsid w:val="00CD0485"/>
    <w:rsid w:val="00CD2F1B"/>
    <w:rsid w:val="00CD7D8F"/>
    <w:rsid w:val="00CF33DE"/>
    <w:rsid w:val="00D17FEF"/>
    <w:rsid w:val="00D46D1C"/>
    <w:rsid w:val="00DB47C9"/>
    <w:rsid w:val="00DC06FD"/>
    <w:rsid w:val="00E349ED"/>
    <w:rsid w:val="00E6063C"/>
    <w:rsid w:val="00E773A5"/>
    <w:rsid w:val="00EB6375"/>
    <w:rsid w:val="00EE1271"/>
    <w:rsid w:val="00EF2F31"/>
    <w:rsid w:val="00F46A1C"/>
    <w:rsid w:val="00F55AAE"/>
    <w:rsid w:val="00F63828"/>
    <w:rsid w:val="00FA0442"/>
    <w:rsid w:val="00FE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51CCD4"/>
  <w15:docId w15:val="{77BB2FA5-DB8B-4100-AAAB-23B2D183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uiPriority w:val="39"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2D4F23"/>
    <w:pPr>
      <w:spacing w:after="120"/>
      <w:ind w:left="720"/>
    </w:pPr>
    <w:rPr>
      <w:iCs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4B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4B3F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7B1EC8"/>
    <w:rPr>
      <w:snapToGrid w:val="0"/>
      <w:lang w:val="en-US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F63828"/>
    <w:pPr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365F91" w:themeColor="accent1" w:themeShade="BF"/>
      <w:sz w:val="32"/>
      <w:szCs w:val="3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rissa\Dropbox\Faculdade%20-%20Particular\Engenharia%20de%20Software%201\Implementa&#231;&#227;o%20JOGO\rup_sdpln_sp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BB"/>
    <w:rsid w:val="00C146BB"/>
    <w:rsid w:val="00C7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D65E49564474FC59BCEA09DE454C8CF">
    <w:name w:val="AD65E49564474FC59BCEA09DE454C8CF"/>
    <w:rsid w:val="00C146BB"/>
  </w:style>
  <w:style w:type="paragraph" w:customStyle="1" w:styleId="92F0B9E5C94C499D8F85238F642EA03F">
    <w:name w:val="92F0B9E5C94C499D8F85238F642EA03F"/>
    <w:rsid w:val="00C146BB"/>
  </w:style>
  <w:style w:type="paragraph" w:customStyle="1" w:styleId="9E6CA0701BB140DD99015A2617A0FF9E">
    <w:name w:val="9E6CA0701BB140DD99015A2617A0FF9E"/>
    <w:rsid w:val="00C146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D3747-7BE7-4F0E-A61D-8968401B1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rup_sdpln_sp</Template>
  <TotalTime>2711</TotalTime>
  <Pages>5</Pages>
  <Words>397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2538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Larissa</dc:creator>
  <cp:lastModifiedBy>Patrícia Duarte</cp:lastModifiedBy>
  <cp:revision>31</cp:revision>
  <cp:lastPrinted>2018-06-04T14:20:00Z</cp:lastPrinted>
  <dcterms:created xsi:type="dcterms:W3CDTF">2017-03-26T22:32:00Z</dcterms:created>
  <dcterms:modified xsi:type="dcterms:W3CDTF">2018-06-15T21:07:00Z</dcterms:modified>
</cp:coreProperties>
</file>